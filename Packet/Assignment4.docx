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131B6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Team 8 - Irishwrecks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4131B6" w:rsidP="004131B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Assignment 4 - Wireframes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4131B6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Gregor Hinckley, Mehran Nejad, Tracey Olson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6-11-13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4131B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11/13/2016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rPr>
              <w:rFonts w:ascii="Calibri" w:hAnsi="Calibri" w:cs="Calibri"/>
              <w:color w:val="000000"/>
              <w:sz w:val="24"/>
            </w:rPr>
            <w:alias w:val="Abstract"/>
            <w:id w:val="8276291"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4131B6">
              <w:r w:rsidRPr="004131B6">
                <w:rPr>
                  <w:rFonts w:ascii="Calibri" w:hAnsi="Calibri" w:cs="Calibri"/>
                  <w:color w:val="000000"/>
                  <w:sz w:val="24"/>
                </w:rPr>
                <w:t>FEWD 1 - 642 CRN: 2353A-U</w:t>
              </w:r>
              <w:r>
                <w:rPr>
                  <w:rFonts w:ascii="Calibri" w:hAnsi="Calibri" w:cs="Calibri"/>
                  <w:color w:val="000000"/>
                  <w:sz w:val="24"/>
                </w:rPr>
                <w:t xml:space="preserve"> User Interface Design: Wireframes – Learning User Flow and Low, Mid, and High Fidelity Wireframing.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4131B6" w:rsidRDefault="00317D15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b w:val="0"/>
        </w:rPr>
        <w:fldChar w:fldCharType="begin"/>
      </w:r>
      <w:r w:rsidR="001C5100">
        <w:instrText xml:space="preserve"> TOC \o "1-3" \h \z \t "AxureHeading1,1,AxureHeading2,2,AxureHeading3,3,AxureHeading4,4" </w:instrText>
      </w:r>
      <w:r>
        <w:rPr>
          <w:b w:val="0"/>
        </w:rPr>
        <w:fldChar w:fldCharType="separate"/>
      </w:r>
      <w:hyperlink w:anchor="_Toc466729602" w:history="1">
        <w:r w:rsidR="004131B6" w:rsidRPr="005B2498">
          <w:rPr>
            <w:rStyle w:val="Hyperlink"/>
            <w:noProof/>
          </w:rPr>
          <w:t>1. Pages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_Toc466729602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4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03" w:history="1">
        <w:r w:rsidR="004131B6" w:rsidRPr="005B2498">
          <w:rPr>
            <w:rStyle w:val="Hyperlink"/>
            <w:noProof/>
          </w:rPr>
          <w:t>1.1. Page Tree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_Toc466729603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4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04" w:history="1">
        <w:r w:rsidR="004131B6" w:rsidRPr="005B2498">
          <w:rPr>
            <w:rStyle w:val="Hyperlink"/>
            <w:noProof/>
          </w:rPr>
          <w:t>1.2. Site Map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_Toc466729604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5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05" w:history="1">
        <w:r w:rsidR="004131B6" w:rsidRPr="005B2498">
          <w:rPr>
            <w:rStyle w:val="Hyperlink"/>
            <w:noProof/>
          </w:rPr>
          <w:t>1.2.1.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_Toc466729605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5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06" w:history="1">
        <w:r w:rsidR="004131B6" w:rsidRPr="005B2498">
          <w:rPr>
            <w:rStyle w:val="Hyperlink"/>
            <w:noProof/>
          </w:rPr>
          <w:t>1.3. User Flow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_Toc466729606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6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07" w:history="1">
        <w:r w:rsidR="004131B6" w:rsidRPr="005B2498">
          <w:rPr>
            <w:rStyle w:val="Hyperlink"/>
            <w:noProof/>
          </w:rPr>
          <w:t>1.3.1.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_Toc466729607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6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08" w:history="1">
        <w:r w:rsidR="004131B6" w:rsidRPr="005B2498">
          <w:rPr>
            <w:rStyle w:val="Hyperlink"/>
            <w:noProof/>
          </w:rPr>
          <w:t>1.4. Home (Mid Fidelity)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_Toc466729608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7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09" w:history="1">
        <w:r w:rsidR="004131B6" w:rsidRPr="005B2498">
          <w:rPr>
            <w:rStyle w:val="Hyperlink"/>
            <w:noProof/>
          </w:rPr>
          <w:t>1.4.1.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_Toc466729609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7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10" w:history="1">
        <w:r w:rsidR="004131B6" w:rsidRPr="005B2498">
          <w:rPr>
            <w:rStyle w:val="Hyperlink"/>
            <w:noProof/>
          </w:rPr>
          <w:t>1.5. 1.0 MF - Wrecks of Ireland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_Toc466729610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8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11" w:history="1">
        <w:r w:rsidR="004131B6" w:rsidRPr="005B2498">
          <w:rPr>
            <w:rStyle w:val="Hyperlink"/>
            <w:noProof/>
          </w:rPr>
          <w:t>1.5.1.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_Toc466729611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8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12" w:history="1">
        <w:r w:rsidR="004131B6" w:rsidRPr="005B2498">
          <w:rPr>
            <w:rStyle w:val="Hyperlink"/>
            <w:noProof/>
          </w:rPr>
          <w:t>1.6. 1.1 MF - Search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_Toc466729612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9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13" w:history="1">
        <w:r w:rsidR="004131B6" w:rsidRPr="005B2498">
          <w:rPr>
            <w:rStyle w:val="Hyperlink"/>
            <w:noProof/>
          </w:rPr>
          <w:t>1.6.1.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_Toc466729613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9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14" w:history="1">
        <w:r w:rsidR="004131B6" w:rsidRPr="005B2498">
          <w:rPr>
            <w:rStyle w:val="Hyperlink"/>
            <w:noProof/>
          </w:rPr>
          <w:t>1.7. 1.1.1 MF - Specific Ship Info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_Toc466729614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10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15" w:history="1">
        <w:r w:rsidR="004131B6" w:rsidRPr="005B2498">
          <w:rPr>
            <w:rStyle w:val="Hyperlink"/>
            <w:noProof/>
          </w:rPr>
          <w:t>1.7.1.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_Toc466729615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10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16" w:history="1">
        <w:r w:rsidR="004131B6" w:rsidRPr="005B2498">
          <w:rPr>
            <w:rStyle w:val="Hyperlink"/>
            <w:noProof/>
          </w:rPr>
          <w:t>1.8. 1.2 MF - Anatomy of the Ship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_Toc466729616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11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17" w:history="1">
        <w:r w:rsidR="004131B6" w:rsidRPr="005B2498">
          <w:rPr>
            <w:rStyle w:val="Hyperlink"/>
            <w:noProof/>
          </w:rPr>
          <w:t>1.8.1.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_Toc466729617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11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18" w:history="1">
        <w:r w:rsidR="004131B6" w:rsidRPr="005B2498">
          <w:rPr>
            <w:rStyle w:val="Hyperlink"/>
            <w:noProof/>
          </w:rPr>
          <w:t>1.9. 2.0 MF - Dive In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_Toc466729618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12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19" w:history="1">
        <w:r w:rsidR="004131B6" w:rsidRPr="005B2498">
          <w:rPr>
            <w:rStyle w:val="Hyperlink"/>
            <w:noProof/>
          </w:rPr>
          <w:t>1.9.1.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_Toc466729619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12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20" w:history="1">
        <w:r w:rsidR="004131B6" w:rsidRPr="005B2498">
          <w:rPr>
            <w:rStyle w:val="Hyperlink"/>
            <w:noProof/>
          </w:rPr>
          <w:t>1.10. 2.1 MF - Sea Life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_Toc466729620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13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21" w:history="1">
        <w:r w:rsidR="004131B6" w:rsidRPr="005B2498">
          <w:rPr>
            <w:rStyle w:val="Hyperlink"/>
            <w:noProof/>
          </w:rPr>
          <w:t>1.10.1.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_Toc466729621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13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22" w:history="1">
        <w:r w:rsidR="004131B6" w:rsidRPr="005B2498">
          <w:rPr>
            <w:rStyle w:val="Hyperlink"/>
            <w:noProof/>
          </w:rPr>
          <w:t>1.11. 2.2 MF - Dive Forum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_Toc466729622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14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23" w:history="1">
        <w:r w:rsidR="004131B6" w:rsidRPr="005B2498">
          <w:rPr>
            <w:rStyle w:val="Hyperlink"/>
            <w:noProof/>
          </w:rPr>
          <w:t>1.11.1.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_Toc466729623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14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24" w:history="1">
        <w:r w:rsidR="004131B6" w:rsidRPr="005B2498">
          <w:rPr>
            <w:rStyle w:val="Hyperlink"/>
            <w:noProof/>
          </w:rPr>
          <w:t>1.12. 3.0 MF - Top Rated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_Toc466729624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15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25" w:history="1">
        <w:r w:rsidR="004131B6" w:rsidRPr="005B2498">
          <w:rPr>
            <w:rStyle w:val="Hyperlink"/>
            <w:noProof/>
          </w:rPr>
          <w:t>1.12.1.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_Toc466729625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15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26" w:history="1">
        <w:r w:rsidR="004131B6" w:rsidRPr="005B2498">
          <w:rPr>
            <w:rStyle w:val="Hyperlink"/>
            <w:noProof/>
          </w:rPr>
          <w:t>1.13. 4.0 MF - Contact Us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_Toc466729626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16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27" w:history="1">
        <w:r w:rsidR="004131B6" w:rsidRPr="005B2498">
          <w:rPr>
            <w:rStyle w:val="Hyperlink"/>
            <w:noProof/>
          </w:rPr>
          <w:t>1.13.1.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_Toc466729627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16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28" w:history="1">
        <w:r w:rsidR="004131B6" w:rsidRPr="005B2498">
          <w:rPr>
            <w:rStyle w:val="Hyperlink"/>
            <w:noProof/>
          </w:rPr>
          <w:t>1.14. 5.0 MF - Bibliography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_Toc466729628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17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29" w:history="1">
        <w:r w:rsidR="004131B6" w:rsidRPr="005B2498">
          <w:rPr>
            <w:rStyle w:val="Hyperlink"/>
            <w:noProof/>
          </w:rPr>
          <w:t>1.14.1.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_Toc466729629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17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30" w:history="1">
        <w:r w:rsidR="004131B6" w:rsidRPr="005B2498">
          <w:rPr>
            <w:rStyle w:val="Hyperlink"/>
            <w:noProof/>
          </w:rPr>
          <w:t>1.15. 6.0 MF - Terminology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_Toc466729630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18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31" w:history="1">
        <w:r w:rsidR="004131B6" w:rsidRPr="005B2498">
          <w:rPr>
            <w:rStyle w:val="Hyperlink"/>
            <w:noProof/>
          </w:rPr>
          <w:t>1.15.1.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_Toc466729631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18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32" w:history="1">
        <w:r w:rsidR="004131B6" w:rsidRPr="005B2498">
          <w:rPr>
            <w:rStyle w:val="Hyperlink"/>
            <w:noProof/>
          </w:rPr>
          <w:t>1.16. Low Fidelity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_Toc466729632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19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33" w:history="1">
        <w:r w:rsidR="004131B6" w:rsidRPr="005B2498">
          <w:rPr>
            <w:rStyle w:val="Hyperlink"/>
            <w:noProof/>
          </w:rPr>
          <w:t>1.16.1.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_Toc466729633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19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34" w:history="1">
        <w:r w:rsidR="004131B6" w:rsidRPr="005B2498">
          <w:rPr>
            <w:rStyle w:val="Hyperlink"/>
            <w:noProof/>
          </w:rPr>
          <w:t>1.17. Home (Mid Fidelity - Mobile)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_Toc466729634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20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35" w:history="1">
        <w:r w:rsidR="004131B6" w:rsidRPr="005B2498">
          <w:rPr>
            <w:rStyle w:val="Hyperlink"/>
            <w:noProof/>
          </w:rPr>
          <w:t>1.17.1.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_Toc466729635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20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36" w:history="1">
        <w:r w:rsidR="004131B6" w:rsidRPr="005B2498">
          <w:rPr>
            <w:rStyle w:val="Hyperlink"/>
            <w:noProof/>
          </w:rPr>
          <w:t>1.18. 1.0 MFM - Wrecks of Ireland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_Toc466729636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21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37" w:history="1">
        <w:r w:rsidR="004131B6" w:rsidRPr="005B2498">
          <w:rPr>
            <w:rStyle w:val="Hyperlink"/>
            <w:noProof/>
          </w:rPr>
          <w:t>1.18.1.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_Toc466729637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21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38" w:history="1">
        <w:r w:rsidR="004131B6" w:rsidRPr="005B2498">
          <w:rPr>
            <w:rStyle w:val="Hyperlink"/>
            <w:noProof/>
          </w:rPr>
          <w:t>1.19. 1.1 MFM - Search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_Toc466729638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22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39" w:history="1">
        <w:r w:rsidR="004131B6" w:rsidRPr="005B2498">
          <w:rPr>
            <w:rStyle w:val="Hyperlink"/>
            <w:noProof/>
          </w:rPr>
          <w:t>1.19.1.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_Toc466729639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22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40" w:history="1">
        <w:r w:rsidR="004131B6" w:rsidRPr="005B2498">
          <w:rPr>
            <w:rStyle w:val="Hyperlink"/>
            <w:noProof/>
          </w:rPr>
          <w:t>1.20. 1.1.1 MFM - Specific Ship Info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_Toc466729640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23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41" w:history="1">
        <w:r w:rsidR="004131B6" w:rsidRPr="005B2498">
          <w:rPr>
            <w:rStyle w:val="Hyperlink"/>
            <w:noProof/>
          </w:rPr>
          <w:t>1.20.1.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_Toc466729641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23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42" w:history="1">
        <w:r w:rsidR="004131B6" w:rsidRPr="005B2498">
          <w:rPr>
            <w:rStyle w:val="Hyperlink"/>
            <w:noProof/>
          </w:rPr>
          <w:t>1.21. 1.2 MFM -  Anatomy of the Ship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_Toc466729642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24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43" w:history="1">
        <w:r w:rsidR="004131B6" w:rsidRPr="005B2498">
          <w:rPr>
            <w:rStyle w:val="Hyperlink"/>
            <w:noProof/>
          </w:rPr>
          <w:t>1.21.1.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_Toc466729643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24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44" w:history="1">
        <w:r w:rsidR="004131B6" w:rsidRPr="005B2498">
          <w:rPr>
            <w:rStyle w:val="Hyperlink"/>
            <w:noProof/>
          </w:rPr>
          <w:t>1.22. 2.0 MFM - Dive In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_Toc466729644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25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45" w:history="1">
        <w:r w:rsidR="004131B6" w:rsidRPr="005B2498">
          <w:rPr>
            <w:rStyle w:val="Hyperlink"/>
            <w:noProof/>
          </w:rPr>
          <w:t>1.22.1.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_Toc466729645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25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46" w:history="1">
        <w:r w:rsidR="004131B6" w:rsidRPr="005B2498">
          <w:rPr>
            <w:rStyle w:val="Hyperlink"/>
            <w:noProof/>
          </w:rPr>
          <w:t>1.23. 2.1 MFM - Sea Life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_Toc466729646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26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47" w:history="1">
        <w:r w:rsidR="004131B6" w:rsidRPr="005B2498">
          <w:rPr>
            <w:rStyle w:val="Hyperlink"/>
            <w:noProof/>
          </w:rPr>
          <w:t>1.23.1.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_Toc466729647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26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48" w:history="1">
        <w:r w:rsidR="004131B6" w:rsidRPr="005B2498">
          <w:rPr>
            <w:rStyle w:val="Hyperlink"/>
            <w:noProof/>
          </w:rPr>
          <w:t>1.24. 2.2 MFM - Dive Forum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_Toc466729648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27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49" w:history="1">
        <w:r w:rsidR="004131B6" w:rsidRPr="005B2498">
          <w:rPr>
            <w:rStyle w:val="Hyperlink"/>
            <w:noProof/>
          </w:rPr>
          <w:t>1.24.1.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_Toc466729649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27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50" w:history="1">
        <w:r w:rsidR="004131B6" w:rsidRPr="005B2498">
          <w:rPr>
            <w:rStyle w:val="Hyperlink"/>
            <w:noProof/>
          </w:rPr>
          <w:t>1.25. 3.0 MFM - Top Rated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_Toc466729650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28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51" w:history="1">
        <w:r w:rsidR="004131B6" w:rsidRPr="005B2498">
          <w:rPr>
            <w:rStyle w:val="Hyperlink"/>
            <w:noProof/>
          </w:rPr>
          <w:t>1.25.1.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_Toc466729651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28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52" w:history="1">
        <w:r w:rsidR="004131B6" w:rsidRPr="005B2498">
          <w:rPr>
            <w:rStyle w:val="Hyperlink"/>
            <w:noProof/>
          </w:rPr>
          <w:t>1.26. 4.0 MFM - Contact Us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_Toc466729652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29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53" w:history="1">
        <w:r w:rsidR="004131B6" w:rsidRPr="005B2498">
          <w:rPr>
            <w:rStyle w:val="Hyperlink"/>
            <w:noProof/>
          </w:rPr>
          <w:t>1.26.1.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_Toc466729653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29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54" w:history="1">
        <w:r w:rsidR="004131B6" w:rsidRPr="005B2498">
          <w:rPr>
            <w:rStyle w:val="Hyperlink"/>
            <w:noProof/>
          </w:rPr>
          <w:t>1.27. 5.0 MFM - Bibliography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_Toc466729654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30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55" w:history="1">
        <w:r w:rsidR="004131B6" w:rsidRPr="005B2498">
          <w:rPr>
            <w:rStyle w:val="Hyperlink"/>
            <w:noProof/>
          </w:rPr>
          <w:t>1.27.1.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_Toc466729655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30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56" w:history="1">
        <w:r w:rsidR="004131B6" w:rsidRPr="005B2498">
          <w:rPr>
            <w:rStyle w:val="Hyperlink"/>
            <w:noProof/>
          </w:rPr>
          <w:t>1.28. 6.0 MFM - Terminology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_Toc466729656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31</w:t>
        </w:r>
        <w:r w:rsidR="004131B6">
          <w:rPr>
            <w:noProof/>
            <w:webHidden/>
          </w:rPr>
          <w:fldChar w:fldCharType="end"/>
        </w:r>
      </w:hyperlink>
    </w:p>
    <w:p w:rsidR="004131B6" w:rsidRDefault="00AB35F5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6729657" w:history="1">
        <w:r w:rsidR="004131B6" w:rsidRPr="005B2498">
          <w:rPr>
            <w:rStyle w:val="Hyperlink"/>
            <w:noProof/>
          </w:rPr>
          <w:t>1.28.1. User Interface</w:t>
        </w:r>
        <w:r w:rsidR="004131B6">
          <w:rPr>
            <w:noProof/>
            <w:webHidden/>
          </w:rPr>
          <w:tab/>
        </w:r>
        <w:r w:rsidR="004131B6">
          <w:rPr>
            <w:noProof/>
            <w:webHidden/>
          </w:rPr>
          <w:fldChar w:fldCharType="begin"/>
        </w:r>
        <w:r w:rsidR="004131B6">
          <w:rPr>
            <w:noProof/>
            <w:webHidden/>
          </w:rPr>
          <w:instrText xml:space="preserve"> PAGEREF _Toc466729657 \h </w:instrText>
        </w:r>
        <w:r w:rsidR="004131B6">
          <w:rPr>
            <w:noProof/>
            <w:webHidden/>
          </w:rPr>
        </w:r>
        <w:r w:rsidR="004131B6">
          <w:rPr>
            <w:noProof/>
            <w:webHidden/>
          </w:rPr>
          <w:fldChar w:fldCharType="separate"/>
        </w:r>
        <w:r w:rsidR="004131B6">
          <w:rPr>
            <w:noProof/>
            <w:webHidden/>
          </w:rPr>
          <w:t>31</w:t>
        </w:r>
        <w:r w:rsidR="004131B6">
          <w:rPr>
            <w:noProof/>
            <w:webHidden/>
          </w:rPr>
          <w:fldChar w:fldCharType="end"/>
        </w:r>
      </w:hyperlink>
    </w:p>
    <w:p w:rsidR="00634D62" w:rsidRDefault="00317D15" w:rsidP="001C5100">
      <w:pPr>
        <w:rPr>
          <w:b/>
        </w:rPr>
      </w:pPr>
      <w:r>
        <w:rPr>
          <w:b/>
        </w:rPr>
        <w:fldChar w:fldCharType="end"/>
      </w:r>
    </w:p>
    <w:p w:rsidR="004144D0" w:rsidRDefault="00634D62" w:rsidP="00536F6D">
      <w:r>
        <w:br w:type="page"/>
      </w:r>
    </w:p>
    <w:p w:rsidR="00464ACE" w:rsidRDefault="00464ACE">
      <w:pPr>
        <w:sectPr w:rsidR="00464ACE" w:rsidSect="004F3FB3">
          <w:headerReference w:type="default" r:id="rId9"/>
          <w:footerReference w:type="default" r:id="rId10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</w:p>
    <w:p w:rsidR="00464ACE" w:rsidRDefault="00505DC0">
      <w:pPr>
        <w:pStyle w:val="AxureHeading1"/>
        <w:keepNext/>
      </w:pPr>
      <w:bookmarkStart w:id="1" w:name="_Toc466729602"/>
      <w:r>
        <w:lastRenderedPageBreak/>
        <w:t>Pages</w:t>
      </w:r>
      <w:bookmarkEnd w:id="1"/>
    </w:p>
    <w:p w:rsidR="00464ACE" w:rsidRDefault="00505DC0">
      <w:pPr>
        <w:pStyle w:val="AxureHeading2"/>
        <w:keepNext/>
      </w:pPr>
      <w:bookmarkStart w:id="2" w:name="_Toc466729603"/>
      <w:r>
        <w:t>Page Tree</w:t>
      </w:r>
      <w:bookmarkEnd w:id="2"/>
    </w:p>
    <w:p w:rsidR="00464ACE" w:rsidRDefault="00505DC0">
      <w:r>
        <w:t>Site Map</w:t>
      </w:r>
      <w:r>
        <w:br/>
        <w:t>User Flow</w:t>
      </w:r>
      <w:r>
        <w:br/>
        <w:t>Home (Mid Fidelity)</w:t>
      </w:r>
      <w:r>
        <w:br/>
      </w:r>
      <w:r>
        <w:tab/>
        <w:t>1.0 MF - Wrecks of Ireland</w:t>
      </w:r>
      <w:r>
        <w:br/>
      </w:r>
      <w:r>
        <w:tab/>
      </w:r>
      <w:r>
        <w:tab/>
        <w:t>1.1 MF - Search</w:t>
      </w:r>
      <w:r>
        <w:br/>
      </w:r>
      <w:r>
        <w:tab/>
      </w:r>
      <w:r>
        <w:tab/>
      </w:r>
      <w:r>
        <w:tab/>
        <w:t>1.1.1 MF - Specific Ship Info</w:t>
      </w:r>
      <w:r>
        <w:br/>
      </w:r>
      <w:r>
        <w:tab/>
      </w:r>
      <w:r>
        <w:tab/>
        <w:t>1.2 MF - Anatomy of the Ship</w:t>
      </w:r>
      <w:r>
        <w:br/>
      </w:r>
      <w:r>
        <w:tab/>
        <w:t>2.0 MF - Dive In</w:t>
      </w:r>
      <w:r>
        <w:br/>
      </w:r>
      <w:r>
        <w:tab/>
      </w:r>
      <w:r>
        <w:tab/>
        <w:t>2.1 MF - Sea Life</w:t>
      </w:r>
      <w:r>
        <w:br/>
      </w:r>
      <w:r>
        <w:tab/>
      </w:r>
      <w:r>
        <w:tab/>
        <w:t>2.2 MF - Dive Forum</w:t>
      </w:r>
      <w:r>
        <w:br/>
      </w:r>
      <w:r>
        <w:tab/>
        <w:t>3.0 MF - Top Rated</w:t>
      </w:r>
      <w:r>
        <w:br/>
      </w:r>
      <w:r>
        <w:tab/>
        <w:t>4.0 MF - Contact Us</w:t>
      </w:r>
      <w:r>
        <w:br/>
      </w:r>
      <w:r>
        <w:tab/>
        <w:t>5.0 MF - Bibliography</w:t>
      </w:r>
      <w:r>
        <w:br/>
      </w:r>
      <w:r>
        <w:tab/>
        <w:t>6.0 MF - Terminology</w:t>
      </w:r>
      <w:r>
        <w:br/>
        <w:t>Low Fidelity</w:t>
      </w:r>
      <w:r>
        <w:br/>
        <w:t>Home (Mid Fidelity - Mobile)</w:t>
      </w:r>
      <w:r>
        <w:br/>
      </w:r>
      <w:r>
        <w:tab/>
        <w:t>1.0 MFM - Wrecks of Ireland</w:t>
      </w:r>
      <w:r>
        <w:br/>
      </w:r>
      <w:r>
        <w:tab/>
      </w:r>
      <w:r>
        <w:tab/>
        <w:t>1.1 MFM - Search</w:t>
      </w:r>
      <w:r>
        <w:br/>
      </w:r>
      <w:r>
        <w:tab/>
      </w:r>
      <w:r>
        <w:tab/>
      </w:r>
      <w:r>
        <w:tab/>
        <w:t>1.1.1 MFM - Specific Ship Info</w:t>
      </w:r>
      <w:r>
        <w:br/>
      </w:r>
      <w:r>
        <w:tab/>
      </w:r>
      <w:r>
        <w:tab/>
        <w:t>1.2 MFM -  Anatomy of the Ship</w:t>
      </w:r>
      <w:r>
        <w:br/>
      </w:r>
      <w:r>
        <w:tab/>
        <w:t>2.0 MFM - Dive In</w:t>
      </w:r>
      <w:r>
        <w:br/>
      </w:r>
      <w:r>
        <w:tab/>
      </w:r>
      <w:r>
        <w:tab/>
        <w:t>2.1 MFM - Sea Life</w:t>
      </w:r>
      <w:r>
        <w:br/>
      </w:r>
      <w:r>
        <w:tab/>
      </w:r>
      <w:r>
        <w:tab/>
        <w:t>2.2 MFM - Dive Forum</w:t>
      </w:r>
      <w:r>
        <w:br/>
      </w:r>
      <w:r>
        <w:tab/>
        <w:t>3.0 MFM - Top Rated</w:t>
      </w:r>
      <w:r>
        <w:br/>
      </w:r>
      <w:r>
        <w:tab/>
        <w:t>4.0 MFM - Contact Us</w:t>
      </w:r>
      <w:r>
        <w:br/>
      </w:r>
      <w:r>
        <w:tab/>
        <w:t>5.0 MFM - Bibliography</w:t>
      </w:r>
      <w:r>
        <w:br/>
      </w:r>
      <w:r>
        <w:tab/>
        <w:t>6.0 MFM - Terminology</w:t>
      </w:r>
    </w:p>
    <w:p w:rsidR="00464ACE" w:rsidRDefault="00505DC0">
      <w:pPr>
        <w:pStyle w:val="AxureHeading2"/>
        <w:keepNext/>
      </w:pPr>
      <w:r>
        <w:br w:type="page"/>
      </w:r>
      <w:bookmarkStart w:id="3" w:name="_Toc466729604"/>
      <w:r>
        <w:lastRenderedPageBreak/>
        <w:t>Site Map</w:t>
      </w:r>
      <w:bookmarkEnd w:id="3"/>
    </w:p>
    <w:p w:rsidR="00464ACE" w:rsidRDefault="00505DC0">
      <w:pPr>
        <w:pStyle w:val="AxureHeading3"/>
        <w:keepNext/>
      </w:pPr>
      <w:bookmarkStart w:id="4" w:name="_Toc466729605"/>
      <w:r>
        <w:t>User Interface</w:t>
      </w:r>
      <w:bookmarkEnd w:id="4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6858000" cy="2276475"/>
            <wp:effectExtent l="0" t="0" r="0" b="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5" w:name="_Toc466729606"/>
      <w:r>
        <w:lastRenderedPageBreak/>
        <w:t>User Flow</w:t>
      </w:r>
      <w:bookmarkEnd w:id="5"/>
    </w:p>
    <w:p w:rsidR="00464ACE" w:rsidRDefault="00505DC0">
      <w:pPr>
        <w:pStyle w:val="AxureHeading3"/>
        <w:keepNext/>
      </w:pPr>
      <w:bookmarkStart w:id="6" w:name="_Toc466729607"/>
      <w:r>
        <w:t>User Interface</w:t>
      </w:r>
      <w:bookmarkEnd w:id="6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6858000" cy="6362700"/>
            <wp:effectExtent l="0" t="0" r="0" b="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7" w:name="_Toc466729608"/>
      <w:r>
        <w:lastRenderedPageBreak/>
        <w:t>Home (Mid Fidelity)</w:t>
      </w:r>
      <w:bookmarkEnd w:id="7"/>
    </w:p>
    <w:p w:rsidR="00464ACE" w:rsidRDefault="00505DC0">
      <w:pPr>
        <w:pStyle w:val="AxureHeading3"/>
        <w:keepNext/>
      </w:pPr>
      <w:bookmarkStart w:id="8" w:name="_Toc466729609"/>
      <w:r>
        <w:t>User Interface</w:t>
      </w:r>
      <w:bookmarkEnd w:id="8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6858000" cy="5676900"/>
            <wp:effectExtent l="0" t="0" r="0" b="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9" w:name="_Toc466729610"/>
      <w:r>
        <w:lastRenderedPageBreak/>
        <w:t>1.0 MF - Wrecks of Ireland</w:t>
      </w:r>
      <w:bookmarkEnd w:id="9"/>
    </w:p>
    <w:p w:rsidR="00464ACE" w:rsidRDefault="00505DC0">
      <w:pPr>
        <w:pStyle w:val="AxureHeading3"/>
        <w:keepNext/>
      </w:pPr>
      <w:bookmarkStart w:id="10" w:name="_Toc466729611"/>
      <w:r>
        <w:t>User Interface</w:t>
      </w:r>
      <w:bookmarkEnd w:id="10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6858000" cy="5657850"/>
            <wp:effectExtent l="0" t="0" r="0" b="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11" w:name="_Toc466729612"/>
      <w:r>
        <w:lastRenderedPageBreak/>
        <w:t>1.1 MF - Search</w:t>
      </w:r>
      <w:bookmarkEnd w:id="11"/>
    </w:p>
    <w:p w:rsidR="00464ACE" w:rsidRDefault="00505DC0">
      <w:pPr>
        <w:pStyle w:val="AxureHeading3"/>
        <w:keepNext/>
      </w:pPr>
      <w:bookmarkStart w:id="12" w:name="_Toc466729613"/>
      <w:r>
        <w:t>User Interface</w:t>
      </w:r>
      <w:bookmarkEnd w:id="12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6858000" cy="5676900"/>
            <wp:effectExtent l="0" t="0" r="0" b="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13" w:name="_Toc466729614"/>
      <w:r>
        <w:lastRenderedPageBreak/>
        <w:t>1.1.1 MF - Specific Ship Info</w:t>
      </w:r>
      <w:bookmarkEnd w:id="13"/>
    </w:p>
    <w:p w:rsidR="00464ACE" w:rsidRDefault="00505DC0">
      <w:pPr>
        <w:pStyle w:val="AxureHeading3"/>
        <w:keepNext/>
      </w:pPr>
      <w:bookmarkStart w:id="14" w:name="_Toc466729615"/>
      <w:r>
        <w:t>User Interface</w:t>
      </w:r>
      <w:bookmarkEnd w:id="14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6858000" cy="5676900"/>
            <wp:effectExtent l="0" t="0" r="0" b="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15" w:name="_Toc466729616"/>
      <w:r>
        <w:lastRenderedPageBreak/>
        <w:t>1.2 MF - Anatomy of the Ship</w:t>
      </w:r>
      <w:bookmarkEnd w:id="15"/>
    </w:p>
    <w:p w:rsidR="00464ACE" w:rsidRDefault="00505DC0">
      <w:pPr>
        <w:pStyle w:val="AxureHeading3"/>
        <w:keepNext/>
      </w:pPr>
      <w:bookmarkStart w:id="16" w:name="_Toc466729617"/>
      <w:r>
        <w:t>User Interface</w:t>
      </w:r>
      <w:bookmarkEnd w:id="16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6858000" cy="7124700"/>
            <wp:effectExtent l="0" t="0" r="0" b="0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17" w:name="_Toc466729618"/>
      <w:r>
        <w:lastRenderedPageBreak/>
        <w:t>2.0 MF - Dive In</w:t>
      </w:r>
      <w:bookmarkEnd w:id="17"/>
    </w:p>
    <w:p w:rsidR="00464ACE" w:rsidRDefault="00505DC0">
      <w:pPr>
        <w:pStyle w:val="AxureHeading3"/>
        <w:keepNext/>
      </w:pPr>
      <w:bookmarkStart w:id="18" w:name="_Toc466729619"/>
      <w:r>
        <w:t>User Interface</w:t>
      </w:r>
      <w:bookmarkEnd w:id="18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6858000" cy="5676900"/>
            <wp:effectExtent l="0" t="0" r="0" b="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19" w:name="_Toc466729620"/>
      <w:r>
        <w:lastRenderedPageBreak/>
        <w:t>2.1 MF - Sea Life</w:t>
      </w:r>
      <w:bookmarkEnd w:id="19"/>
    </w:p>
    <w:p w:rsidR="00464ACE" w:rsidRDefault="00505DC0">
      <w:pPr>
        <w:pStyle w:val="AxureHeading3"/>
        <w:keepNext/>
      </w:pPr>
      <w:bookmarkStart w:id="20" w:name="_Toc466729621"/>
      <w:r>
        <w:t>User Interface</w:t>
      </w:r>
      <w:bookmarkEnd w:id="20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6858000" cy="5676900"/>
            <wp:effectExtent l="0" t="0" r="0" b="0"/>
            <wp:docPr id="9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21" w:name="_Toc466729622"/>
      <w:r>
        <w:lastRenderedPageBreak/>
        <w:t>2.2 MF - Dive Forum</w:t>
      </w:r>
      <w:bookmarkEnd w:id="21"/>
    </w:p>
    <w:p w:rsidR="00464ACE" w:rsidRDefault="00505DC0">
      <w:pPr>
        <w:pStyle w:val="AxureHeading3"/>
        <w:keepNext/>
      </w:pPr>
      <w:bookmarkStart w:id="22" w:name="_Toc466729623"/>
      <w:r>
        <w:t>User Interface</w:t>
      </w:r>
      <w:bookmarkEnd w:id="22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6858000" cy="6486525"/>
            <wp:effectExtent l="0" t="0" r="0" b="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23" w:name="_Toc466729624"/>
      <w:r>
        <w:lastRenderedPageBreak/>
        <w:t>3.0 MF - Top Rated</w:t>
      </w:r>
      <w:bookmarkEnd w:id="23"/>
    </w:p>
    <w:p w:rsidR="00464ACE" w:rsidRDefault="00505DC0">
      <w:pPr>
        <w:pStyle w:val="AxureHeading3"/>
        <w:keepNext/>
      </w:pPr>
      <w:bookmarkStart w:id="24" w:name="_Toc466729625"/>
      <w:r>
        <w:t>User Interface</w:t>
      </w:r>
      <w:bookmarkEnd w:id="24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6858000" cy="5676900"/>
            <wp:effectExtent l="0" t="0" r="0" b="0"/>
            <wp:docPr id="11" name="AXU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25" w:name="_Toc466729626"/>
      <w:r>
        <w:lastRenderedPageBreak/>
        <w:t>4.0 MF - Contact Us</w:t>
      </w:r>
      <w:bookmarkEnd w:id="25"/>
    </w:p>
    <w:p w:rsidR="00464ACE" w:rsidRDefault="00505DC0">
      <w:pPr>
        <w:pStyle w:val="AxureHeading3"/>
        <w:keepNext/>
      </w:pPr>
      <w:bookmarkStart w:id="26" w:name="_Toc466729627"/>
      <w:r>
        <w:t>User Interface</w:t>
      </w:r>
      <w:bookmarkEnd w:id="26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6858000" cy="5676900"/>
            <wp:effectExtent l="0" t="0" r="0" b="0"/>
            <wp:docPr id="12" name="AXU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27" w:name="_Toc466729628"/>
      <w:r>
        <w:lastRenderedPageBreak/>
        <w:t>5.0 MF - Bibliography</w:t>
      </w:r>
      <w:bookmarkEnd w:id="27"/>
    </w:p>
    <w:p w:rsidR="00464ACE" w:rsidRDefault="00505DC0">
      <w:pPr>
        <w:pStyle w:val="AxureHeading3"/>
        <w:keepNext/>
      </w:pPr>
      <w:bookmarkStart w:id="28" w:name="_Toc466729629"/>
      <w:r>
        <w:t>User Interface</w:t>
      </w:r>
      <w:bookmarkEnd w:id="28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6858000" cy="5857875"/>
            <wp:effectExtent l="0" t="0" r="0" b="0"/>
            <wp:docPr id="13" name="AX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29" w:name="_Toc466729630"/>
      <w:r>
        <w:lastRenderedPageBreak/>
        <w:t>6.0 MF - Terminology</w:t>
      </w:r>
      <w:bookmarkEnd w:id="29"/>
    </w:p>
    <w:p w:rsidR="00464ACE" w:rsidRDefault="00505DC0">
      <w:pPr>
        <w:pStyle w:val="AxureHeading3"/>
        <w:keepNext/>
      </w:pPr>
      <w:bookmarkStart w:id="30" w:name="_Toc466729631"/>
      <w:r>
        <w:t>User Interface</w:t>
      </w:r>
      <w:bookmarkEnd w:id="30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6858000" cy="5172075"/>
            <wp:effectExtent l="0" t="0" r="0" b="0"/>
            <wp:docPr id="14" name="AXU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31" w:name="_Toc466729632"/>
      <w:r>
        <w:lastRenderedPageBreak/>
        <w:t>Low Fidelity</w:t>
      </w:r>
      <w:bookmarkEnd w:id="31"/>
    </w:p>
    <w:p w:rsidR="00464ACE" w:rsidRDefault="00505DC0">
      <w:pPr>
        <w:pStyle w:val="AxureHeading3"/>
        <w:keepNext/>
      </w:pPr>
      <w:bookmarkStart w:id="32" w:name="_Toc466729633"/>
      <w:r>
        <w:t>User Interface</w:t>
      </w:r>
      <w:bookmarkEnd w:id="32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3048000" cy="7315200"/>
            <wp:effectExtent l="0" t="0" r="0" b="0"/>
            <wp:docPr id="15" name="AXU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33" w:name="_Toc466729634"/>
      <w:r>
        <w:lastRenderedPageBreak/>
        <w:t>Home (Mid Fidelity - Mobile)</w:t>
      </w:r>
      <w:bookmarkEnd w:id="33"/>
    </w:p>
    <w:p w:rsidR="00464ACE" w:rsidRDefault="00505DC0">
      <w:pPr>
        <w:pStyle w:val="AxureHeading3"/>
        <w:keepNext/>
      </w:pPr>
      <w:bookmarkStart w:id="34" w:name="_Toc466729635"/>
      <w:r>
        <w:t>User Interface</w:t>
      </w:r>
      <w:bookmarkEnd w:id="34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2828925" cy="7315200"/>
            <wp:effectExtent l="0" t="0" r="0" b="0"/>
            <wp:docPr id="16" name="AXU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35" w:name="_Toc466729636"/>
      <w:r>
        <w:lastRenderedPageBreak/>
        <w:t>1.0 MFM - Wrecks of Ireland</w:t>
      </w:r>
      <w:bookmarkEnd w:id="35"/>
    </w:p>
    <w:p w:rsidR="00464ACE" w:rsidRDefault="00505DC0">
      <w:pPr>
        <w:pStyle w:val="AxureHeading3"/>
        <w:keepNext/>
      </w:pPr>
      <w:bookmarkStart w:id="36" w:name="_Toc466729637"/>
      <w:r>
        <w:t>User Interface</w:t>
      </w:r>
      <w:bookmarkEnd w:id="36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3876675" cy="7315200"/>
            <wp:effectExtent l="0" t="0" r="0" b="0"/>
            <wp:docPr id="17" name="AX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37" w:name="_Toc466729638"/>
      <w:r>
        <w:lastRenderedPageBreak/>
        <w:t>1.1 MFM - Search</w:t>
      </w:r>
      <w:bookmarkEnd w:id="37"/>
    </w:p>
    <w:p w:rsidR="00464ACE" w:rsidRDefault="00505DC0">
      <w:pPr>
        <w:pStyle w:val="AxureHeading3"/>
        <w:keepNext/>
      </w:pPr>
      <w:bookmarkStart w:id="38" w:name="_Toc466729639"/>
      <w:r>
        <w:t>User Interface</w:t>
      </w:r>
      <w:bookmarkEnd w:id="38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3724275" cy="7315200"/>
            <wp:effectExtent l="0" t="0" r="0" b="0"/>
            <wp:docPr id="18" name="AXU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39" w:name="_Toc466729640"/>
      <w:r>
        <w:lastRenderedPageBreak/>
        <w:t>1.1.1 MFM - Specific Ship Info</w:t>
      </w:r>
      <w:bookmarkEnd w:id="39"/>
    </w:p>
    <w:p w:rsidR="00464ACE" w:rsidRDefault="00505DC0">
      <w:pPr>
        <w:pStyle w:val="AxureHeading3"/>
        <w:keepNext/>
      </w:pPr>
      <w:bookmarkStart w:id="40" w:name="_Toc466729641"/>
      <w:r>
        <w:t>User Interface</w:t>
      </w:r>
      <w:bookmarkEnd w:id="40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2876550" cy="7315200"/>
            <wp:effectExtent l="0" t="0" r="0" b="0"/>
            <wp:docPr id="19" name="AXU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41" w:name="_Toc466729642"/>
      <w:r>
        <w:lastRenderedPageBreak/>
        <w:t>1.2 MFM -  Anatomy of the Ship</w:t>
      </w:r>
      <w:bookmarkEnd w:id="41"/>
    </w:p>
    <w:p w:rsidR="00464ACE" w:rsidRDefault="00505DC0">
      <w:pPr>
        <w:pStyle w:val="AxureHeading3"/>
        <w:keepNext/>
      </w:pPr>
      <w:bookmarkStart w:id="42" w:name="_Toc466729643"/>
      <w:r>
        <w:t>User Interface</w:t>
      </w:r>
      <w:bookmarkEnd w:id="42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1276350" cy="7315200"/>
            <wp:effectExtent l="0" t="0" r="0" b="0"/>
            <wp:docPr id="20" name="AXU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43" w:name="_Toc466729644"/>
      <w:r>
        <w:lastRenderedPageBreak/>
        <w:t>2.0 MFM - Dive In</w:t>
      </w:r>
      <w:bookmarkEnd w:id="43"/>
    </w:p>
    <w:p w:rsidR="00464ACE" w:rsidRDefault="00505DC0">
      <w:pPr>
        <w:pStyle w:val="AxureHeading3"/>
        <w:keepNext/>
      </w:pPr>
      <w:bookmarkStart w:id="44" w:name="_Toc466729645"/>
      <w:r>
        <w:t>User Interface</w:t>
      </w:r>
      <w:bookmarkEnd w:id="44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2809875" cy="7315200"/>
            <wp:effectExtent l="0" t="0" r="0" b="0"/>
            <wp:docPr id="21" name="AXU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45" w:name="_Toc466729646"/>
      <w:r>
        <w:lastRenderedPageBreak/>
        <w:t>2.1 MFM - Sea Life</w:t>
      </w:r>
      <w:bookmarkEnd w:id="45"/>
    </w:p>
    <w:p w:rsidR="00464ACE" w:rsidRDefault="00505DC0">
      <w:pPr>
        <w:pStyle w:val="AxureHeading3"/>
        <w:keepNext/>
      </w:pPr>
      <w:bookmarkStart w:id="46" w:name="_Toc466729647"/>
      <w:r>
        <w:t>User Interface</w:t>
      </w:r>
      <w:bookmarkEnd w:id="46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2952750" cy="7315200"/>
            <wp:effectExtent l="0" t="0" r="0" b="0"/>
            <wp:docPr id="22" name="AXU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47" w:name="_Toc466729648"/>
      <w:r>
        <w:lastRenderedPageBreak/>
        <w:t>2.2 MFM - Dive Forum</w:t>
      </w:r>
      <w:bookmarkEnd w:id="47"/>
    </w:p>
    <w:p w:rsidR="00464ACE" w:rsidRDefault="00505DC0">
      <w:pPr>
        <w:pStyle w:val="AxureHeading3"/>
        <w:keepNext/>
      </w:pPr>
      <w:bookmarkStart w:id="48" w:name="_Toc466729649"/>
      <w:r>
        <w:t>User Interface</w:t>
      </w:r>
      <w:bookmarkEnd w:id="48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3914775" cy="7315200"/>
            <wp:effectExtent l="0" t="0" r="0" b="0"/>
            <wp:docPr id="23" name="AXU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49" w:name="_Toc466729650"/>
      <w:r>
        <w:lastRenderedPageBreak/>
        <w:t>3.0 MFM - Top Rated</w:t>
      </w:r>
      <w:bookmarkEnd w:id="49"/>
    </w:p>
    <w:p w:rsidR="00464ACE" w:rsidRDefault="00505DC0">
      <w:pPr>
        <w:pStyle w:val="AxureHeading3"/>
        <w:keepNext/>
      </w:pPr>
      <w:bookmarkStart w:id="50" w:name="_Toc466729651"/>
      <w:r>
        <w:t>User Interface</w:t>
      </w:r>
      <w:bookmarkEnd w:id="50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3305175" cy="7315200"/>
            <wp:effectExtent l="0" t="0" r="0" b="0"/>
            <wp:docPr id="24" name="AXU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51" w:name="_Toc466729652"/>
      <w:r>
        <w:lastRenderedPageBreak/>
        <w:t>4.0 MFM - Contact Us</w:t>
      </w:r>
      <w:bookmarkEnd w:id="51"/>
    </w:p>
    <w:p w:rsidR="00464ACE" w:rsidRDefault="00505DC0">
      <w:pPr>
        <w:pStyle w:val="AxureHeading3"/>
        <w:keepNext/>
      </w:pPr>
      <w:bookmarkStart w:id="52" w:name="_Toc466729653"/>
      <w:r>
        <w:t>User Interface</w:t>
      </w:r>
      <w:bookmarkEnd w:id="52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4410075" cy="7019925"/>
            <wp:effectExtent l="0" t="0" r="0" b="0"/>
            <wp:docPr id="25" name="AXU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53" w:name="_Toc466729654"/>
      <w:r>
        <w:lastRenderedPageBreak/>
        <w:t>5.0 MFM - Bibliography</w:t>
      </w:r>
      <w:bookmarkEnd w:id="53"/>
    </w:p>
    <w:p w:rsidR="00464ACE" w:rsidRDefault="00505DC0">
      <w:pPr>
        <w:pStyle w:val="AxureHeading3"/>
        <w:keepNext/>
      </w:pPr>
      <w:bookmarkStart w:id="54" w:name="_Toc466729655"/>
      <w:r>
        <w:t>User Interface</w:t>
      </w:r>
      <w:bookmarkEnd w:id="54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3781425" cy="7315200"/>
            <wp:effectExtent l="0" t="0" r="0" b="0"/>
            <wp:docPr id="26" name="AXU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505DC0">
      <w:pPr>
        <w:pStyle w:val="AxureHeading2"/>
        <w:keepNext/>
      </w:pPr>
      <w:r>
        <w:br w:type="page"/>
      </w:r>
      <w:bookmarkStart w:id="55" w:name="_Toc466729656"/>
      <w:r>
        <w:lastRenderedPageBreak/>
        <w:t>6.0 MFM - Terminology</w:t>
      </w:r>
      <w:bookmarkEnd w:id="55"/>
    </w:p>
    <w:p w:rsidR="00464ACE" w:rsidRDefault="00505DC0">
      <w:pPr>
        <w:pStyle w:val="AxureHeading3"/>
        <w:keepNext/>
      </w:pPr>
      <w:bookmarkStart w:id="56" w:name="_Toc466729657"/>
      <w:r>
        <w:t>User Interface</w:t>
      </w:r>
      <w:bookmarkEnd w:id="56"/>
    </w:p>
    <w:p w:rsidR="00464ACE" w:rsidRDefault="00505DC0">
      <w:pPr>
        <w:pStyle w:val="AxureImageParagraph"/>
      </w:pPr>
      <w:r>
        <w:rPr>
          <w:noProof/>
        </w:rPr>
        <w:drawing>
          <wp:inline distT="0" distB="0" distL="0" distR="0">
            <wp:extent cx="3838575" cy="7315200"/>
            <wp:effectExtent l="0" t="0" r="0" b="0"/>
            <wp:docPr id="27" name="AXU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CE" w:rsidRDefault="00464ACE">
      <w:pPr>
        <w:sectPr w:rsidR="00464A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:rsidR="00505DC0" w:rsidRDefault="00505DC0"/>
    <w:sectPr w:rsidR="00505DC0" w:rsidSect="004F3FB3">
      <w:headerReference w:type="default" r:id="rId38"/>
      <w:footerReference w:type="default" r:id="rId39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35F5" w:rsidRDefault="00AB35F5" w:rsidP="00093BE1">
      <w:pPr>
        <w:spacing w:before="0" w:after="0"/>
      </w:pPr>
      <w:r>
        <w:separator/>
      </w:r>
    </w:p>
  </w:endnote>
  <w:endnote w:type="continuationSeparator" w:id="0">
    <w:p w:rsidR="00AB35F5" w:rsidRDefault="00AB35F5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5D69E1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2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35F5" w:rsidRDefault="00AB35F5" w:rsidP="00093BE1">
      <w:pPr>
        <w:spacing w:before="0" w:after="0"/>
      </w:pPr>
      <w:r>
        <w:separator/>
      </w:r>
    </w:p>
  </w:footnote>
  <w:footnote w:type="continuationSeparator" w:id="0">
    <w:p w:rsidR="00AB35F5" w:rsidRDefault="00AB35F5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131B6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Team 8 - Irishwrecks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267592558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131B6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Team 8 - Irishwrecks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BA41D70"/>
    <w:multiLevelType w:val="multilevel"/>
    <w:tmpl w:val="EDF20F7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0" w15:restartNumberingAfterBreak="0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EE1733D"/>
    <w:multiLevelType w:val="multilevel"/>
    <w:tmpl w:val="51CE9BD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12"/>
  </w:num>
  <w:num w:numId="5">
    <w:abstractNumId w:val="2"/>
  </w:num>
  <w:num w:numId="6">
    <w:abstractNumId w:val="6"/>
  </w:num>
  <w:num w:numId="7">
    <w:abstractNumId w:val="10"/>
  </w:num>
  <w:num w:numId="8">
    <w:abstractNumId w:val="13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31B6"/>
    <w:rsid w:val="00414300"/>
    <w:rsid w:val="004144D0"/>
    <w:rsid w:val="00464ACE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05DC0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5D69E1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B35F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C21193B9-339C-4398-BC54-4C3A73AB1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basedOn w:val="TableNormal"/>
    <w:rsid w:val="00D900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B4396A"/>
    <w:rsid w:val="00E53D48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2016-11-13T00:00:00</PublishDate>
  <Abstract>FEWD 1 - 642 CRN: 2353A-U User Interface Design: Wireframes – Learning User Flow and Low, Mid, and High Fidelity Wireframing.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9E4A0F-3402-46B0-A581-D07F9ECA3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</Template>
  <TotalTime>1</TotalTime>
  <Pages>31</Pages>
  <Words>1059</Words>
  <Characters>6039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Team 8 - Irishwrecks</vt:lpstr>
    </vt:vector>
  </TitlesOfParts>
  <Company>Axure</Company>
  <LinksUpToDate>false</LinksUpToDate>
  <CharactersWithSpaces>7084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Team 8 - Irishwrecks</dc:title>
  <dc:subject>Assignment 4 - Wireframes</dc:subject>
  <dc:creator>Gregor Hinckley, Mehran Nejad, Tracey Olson</dc:creator>
  <cp:lastModifiedBy>TR</cp:lastModifiedBy>
  <cp:revision>2</cp:revision>
  <cp:lastPrinted>2010-09-03T00:33:00Z</cp:lastPrinted>
  <dcterms:created xsi:type="dcterms:W3CDTF">2017-01-25T05:58:00Z</dcterms:created>
  <dcterms:modified xsi:type="dcterms:W3CDTF">2017-01-25T05:58:00Z</dcterms:modified>
</cp:coreProperties>
</file>